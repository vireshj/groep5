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lang w:eastAsia="nl-NL"/>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lang w:eastAsia="nl-NL"/>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B72645" w:rsidRPr="00445E43" w:rsidRDefault="00B72645">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8F5582" w:rsidRPr="00445E43" w:rsidRDefault="008F5582">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lang w:eastAsia="nl-NL"/>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B72645" w:rsidRPr="00445E43" w:rsidRDefault="00B7264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B72645" w:rsidRPr="00445E43" w:rsidRDefault="00B72645">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8F5582" w:rsidRPr="00445E43" w:rsidRDefault="008F5582">
                      <w:pPr>
                        <w:contextualSpacing/>
                        <w:rPr>
                          <w:rFonts w:eastAsia="ＭＳ ゴシック" w:cs="Cambria"/>
                          <w:color w:val="FFFFFF"/>
                          <w:sz w:val="40"/>
                          <w:szCs w:val="40"/>
                        </w:rPr>
                      </w:pPr>
                      <w:r w:rsidRPr="00445E43">
                        <w:rPr>
                          <w:rFonts w:eastAsia="ＭＳ ゴシック" w:cs="Cambria"/>
                          <w:color w:val="FFFFFF"/>
                          <w:sz w:val="40"/>
                          <w:szCs w:val="40"/>
                        </w:rPr>
                        <w:t>Groep 5</w:t>
                      </w:r>
                    </w:p>
                    <w:p w14:paraId="7DE0A1E4" w14:textId="77777777" w:rsidR="008F5582" w:rsidRPr="00445E43" w:rsidRDefault="008F5582">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v:textbox>
                <w10:wrap anchorx="page" anchory="page"/>
                <w10:anchorlock/>
              </v:rect>
            </w:pict>
          </mc:Fallback>
        </mc:AlternateContent>
      </w:r>
      <w:r>
        <w:rPr>
          <w:lang w:eastAsia="nl-NL"/>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B72645" w:rsidRPr="00445E43" w:rsidRDefault="00B7264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8F5582" w:rsidRPr="00445E43" w:rsidRDefault="008F5582">
                      <w:pPr>
                        <w:pStyle w:val="NoSpacing"/>
                        <w:snapToGrid w:val="0"/>
                        <w:spacing w:before="120" w:after="240"/>
                        <w:rPr>
                          <w:rFonts w:ascii="Cambria" w:eastAsia="ＭＳ ゴシック" w:hAnsi="Cambria" w:cs="Cambria"/>
                          <w:color w:val="FFFFFF"/>
                          <w:sz w:val="72"/>
                          <w:szCs w:val="52"/>
                        </w:rPr>
                      </w:pPr>
                      <w:r w:rsidRPr="00445E43">
                        <w:rPr>
                          <w:rFonts w:ascii="Cambria" w:eastAsia="ＭＳ ゴシック" w:hAnsi="Cambria" w:cs="Cambria"/>
                          <w:color w:val="FFFFFF"/>
                          <w:sz w:val="72"/>
                          <w:szCs w:val="52"/>
                        </w:rPr>
                        <w:t>IKE Project</w:t>
                      </w:r>
                    </w:p>
                  </w:txbxContent>
                </v:textbox>
                <w10:wrap anchorx="page" anchory="page"/>
                <w10:anchorlock/>
              </v:rect>
            </w:pict>
          </mc:Fallback>
        </mc:AlternateContent>
      </w:r>
      <w:r>
        <w:rPr>
          <w:lang w:eastAsia="nl-NL"/>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lang w:eastAsia="nl-NL"/>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Content>
        <w:p w14:paraId="401E6E01" w14:textId="334B3336" w:rsidR="006A3B8F" w:rsidRPr="005D76BD" w:rsidRDefault="006A3B8F">
          <w:pPr>
            <w:pStyle w:val="TOCHeading"/>
            <w:rPr>
              <w:lang w:val="nl-NL"/>
            </w:rPr>
          </w:pPr>
          <w:r w:rsidRPr="005D76BD">
            <w:rPr>
              <w:lang w:val="nl-NL"/>
            </w:rPr>
            <w:t>Table of Contents</w:t>
          </w:r>
        </w:p>
        <w:p w14:paraId="0A36E32F" w14:textId="77777777" w:rsidR="00146AFD" w:rsidRDefault="006A3B8F">
          <w:pPr>
            <w:pStyle w:val="TOC1"/>
            <w:tabs>
              <w:tab w:val="right" w:leader="dot" w:pos="8290"/>
            </w:tabs>
            <w:rPr>
              <w:rFonts w:eastAsiaTheme="minorEastAsia" w:cstheme="minorBidi"/>
              <w:b w:val="0"/>
              <w:caps w:val="0"/>
              <w:sz w:val="24"/>
              <w:szCs w:val="24"/>
              <w:lang w:eastAsia="ja-JP"/>
            </w:rPr>
          </w:pPr>
          <w:r>
            <w:rPr>
              <w:b w:val="0"/>
              <w:noProof w:val="0"/>
            </w:rPr>
            <w:fldChar w:fldCharType="begin"/>
          </w:r>
          <w:r>
            <w:instrText xml:space="preserve"> TOC \o "1-3" \h \z \u </w:instrText>
          </w:r>
          <w:r>
            <w:rPr>
              <w:b w:val="0"/>
              <w:noProof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146AFD">
            <w:t>3</w:t>
          </w:r>
          <w:r w:rsidR="00146AFD">
            <w:fldChar w:fldCharType="end"/>
          </w:r>
        </w:p>
        <w:p w14:paraId="76B636D2" w14:textId="77777777" w:rsidR="00146AFD" w:rsidRDefault="00146AFD">
          <w:pPr>
            <w:pStyle w:val="TOC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t>4</w:t>
          </w:r>
          <w:r>
            <w:fldChar w:fldCharType="end"/>
          </w:r>
        </w:p>
        <w:p w14:paraId="476211B2" w14:textId="77777777" w:rsidR="00146AFD" w:rsidRDefault="00146AFD">
          <w:pPr>
            <w:pStyle w:val="TOC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t>4</w:t>
          </w:r>
          <w:r>
            <w:fldChar w:fldCharType="end"/>
          </w:r>
        </w:p>
        <w:p w14:paraId="184DB9CD" w14:textId="77777777" w:rsidR="00146AFD" w:rsidRDefault="00146AFD">
          <w:pPr>
            <w:pStyle w:val="TOC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t>4</w:t>
          </w:r>
          <w:r>
            <w:fldChar w:fldCharType="end"/>
          </w:r>
        </w:p>
        <w:p w14:paraId="78DDA2AB" w14:textId="77777777" w:rsidR="00146AFD" w:rsidRDefault="00146AFD">
          <w:pPr>
            <w:pStyle w:val="TOC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t>4</w:t>
          </w:r>
          <w:r>
            <w:fldChar w:fldCharType="end"/>
          </w:r>
        </w:p>
        <w:p w14:paraId="69B678F9"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Pr="00D965E0">
            <w:rPr>
              <w:lang w:val="en-US"/>
            </w:rPr>
            <w:t>7</w:t>
          </w:r>
          <w:r>
            <w:fldChar w:fldCharType="end"/>
          </w:r>
        </w:p>
        <w:p w14:paraId="184BD63B"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Pr="00D965E0">
            <w:rPr>
              <w:lang w:val="en-US"/>
            </w:rPr>
            <w:t>8</w:t>
          </w:r>
          <w:r>
            <w:fldChar w:fldCharType="end"/>
          </w:r>
        </w:p>
        <w:p w14:paraId="30664CE2"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Pr="00D965E0">
            <w:rPr>
              <w:lang w:val="en-US"/>
            </w:rPr>
            <w:t>9</w:t>
          </w:r>
          <w:r>
            <w:fldChar w:fldCharType="end"/>
          </w:r>
        </w:p>
        <w:p w14:paraId="5FA03D76"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Pr="00D965E0">
            <w:rPr>
              <w:lang w:val="en-US"/>
            </w:rPr>
            <w:t>10</w:t>
          </w:r>
          <w:r>
            <w:fldChar w:fldCharType="end"/>
          </w:r>
        </w:p>
        <w:p w14:paraId="2162BD06" w14:textId="77777777" w:rsidR="00146AFD" w:rsidRDefault="00146AFD">
          <w:pPr>
            <w:pStyle w:val="TOC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t>10</w:t>
          </w:r>
          <w:r>
            <w:fldChar w:fldCharType="end"/>
          </w:r>
        </w:p>
        <w:p w14:paraId="63FA4AE5" w14:textId="77777777" w:rsidR="00146AFD" w:rsidRDefault="00146AFD">
          <w:pPr>
            <w:pStyle w:val="TOC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t>10</w:t>
          </w:r>
          <w:r>
            <w:fldChar w:fldCharType="end"/>
          </w:r>
        </w:p>
        <w:p w14:paraId="14182A7B" w14:textId="77777777" w:rsidR="00146AFD" w:rsidRDefault="00146AFD">
          <w:pPr>
            <w:pStyle w:val="TOC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t>11</w:t>
          </w:r>
          <w:r>
            <w:fldChar w:fldCharType="end"/>
          </w:r>
        </w:p>
        <w:p w14:paraId="7E226AC0" w14:textId="77777777" w:rsidR="00146AFD" w:rsidRDefault="00146AFD">
          <w:pPr>
            <w:pStyle w:val="TOC2"/>
            <w:tabs>
              <w:tab w:val="right" w:leader="dot" w:pos="8290"/>
            </w:tabs>
            <w:rPr>
              <w:rFonts w:eastAsiaTheme="minorEastAsia" w:cstheme="minorBidi"/>
              <w:smallCaps w:val="0"/>
              <w:sz w:val="24"/>
              <w:szCs w:val="24"/>
              <w:lang w:eastAsia="ja-JP"/>
            </w:rPr>
          </w:pPr>
          <w:r>
            <w:t>Test senario’s</w:t>
          </w:r>
          <w:r>
            <w:tab/>
          </w:r>
          <w:r>
            <w:fldChar w:fldCharType="begin"/>
          </w:r>
          <w:r>
            <w:instrText xml:space="preserve"> PAGEREF _Toc183856870 \h </w:instrText>
          </w:r>
          <w:r>
            <w:fldChar w:fldCharType="separate"/>
          </w:r>
          <w:r>
            <w:t>12</w:t>
          </w:r>
          <w:r>
            <w:fldChar w:fldCharType="end"/>
          </w:r>
        </w:p>
        <w:p w14:paraId="09663F30" w14:textId="77777777" w:rsidR="00146AFD" w:rsidRDefault="00146AFD">
          <w:pPr>
            <w:pStyle w:val="TOC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t>12</w:t>
          </w:r>
          <w:r>
            <w:fldChar w:fldCharType="end"/>
          </w:r>
        </w:p>
        <w:p w14:paraId="3292DC98" w14:textId="77777777" w:rsidR="00146AFD" w:rsidRDefault="00146AFD">
          <w:pPr>
            <w:pStyle w:val="TOC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t>12</w:t>
          </w:r>
          <w:r>
            <w:fldChar w:fldCharType="end"/>
          </w:r>
        </w:p>
        <w:p w14:paraId="472589FC" w14:textId="77777777" w:rsidR="00146AFD" w:rsidRDefault="00146AFD">
          <w:pPr>
            <w:pStyle w:val="TOC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t>12</w:t>
          </w:r>
          <w:r>
            <w:fldChar w:fldCharType="end"/>
          </w:r>
        </w:p>
        <w:p w14:paraId="062B6F6D" w14:textId="77777777" w:rsidR="00146AFD" w:rsidRDefault="00146AFD">
          <w:pPr>
            <w:pStyle w:val="TOC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t>12</w:t>
          </w:r>
          <w:r>
            <w:fldChar w:fldCharType="end"/>
          </w:r>
        </w:p>
        <w:p w14:paraId="4B5E6B22" w14:textId="77777777" w:rsidR="00146AFD" w:rsidRDefault="00146AFD">
          <w:pPr>
            <w:pStyle w:val="TOC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t>12</w:t>
          </w:r>
          <w:r>
            <w:fldChar w:fldCharType="end"/>
          </w:r>
        </w:p>
        <w:p w14:paraId="0040DC95" w14:textId="77777777" w:rsidR="00146AFD" w:rsidRDefault="00146AFD">
          <w:pPr>
            <w:pStyle w:val="TOC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t>12</w:t>
          </w:r>
          <w:r>
            <w:fldChar w:fldCharType="end"/>
          </w:r>
        </w:p>
        <w:p w14:paraId="535B02D0" w14:textId="77777777" w:rsidR="00146AFD" w:rsidRDefault="00146AFD">
          <w:pPr>
            <w:pStyle w:val="TOC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t>12</w:t>
          </w:r>
          <w:r>
            <w:fldChar w:fldCharType="end"/>
          </w:r>
        </w:p>
        <w:p w14:paraId="6587D8BA" w14:textId="77777777" w:rsidR="00146AFD" w:rsidRDefault="00146AFD">
          <w:pPr>
            <w:pStyle w:val="TOC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t>12</w:t>
          </w:r>
          <w:r>
            <w:fldChar w:fldCharType="end"/>
          </w:r>
        </w:p>
        <w:p w14:paraId="279246C4" w14:textId="77777777" w:rsidR="00146AFD" w:rsidRDefault="00146AFD">
          <w:pPr>
            <w:pStyle w:val="TOC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1" w:name="_Toc183856590"/>
      <w:bookmarkStart w:id="2" w:name="_Toc183856858"/>
      <w:r w:rsidR="00FC3ABD">
        <w:lastRenderedPageBreak/>
        <w:t>Inleiding</w:t>
      </w:r>
      <w:bookmarkEnd w:id="1"/>
      <w:bookmarkEnd w:id="2"/>
      <w:bookmarkEnd w:id="0"/>
    </w:p>
    <w:p w14:paraId="7430BF90" w14:textId="77777777" w:rsidR="00FC3ABD" w:rsidRDefault="00FC3ABD" w:rsidP="00FC3ABD"/>
    <w:p w14:paraId="4EC4E95F" w14:textId="09922F7D" w:rsidR="00563BEF" w:rsidRDefault="00D00B8E" w:rsidP="009A6329">
      <w:r>
        <w:t>De opbouw van dit rapport is als volgt. Hoofdstuk 2 beschijft globaal de oplossing voor de recommandatie systeem d.m.v. een probleem</w:t>
      </w:r>
      <w:r w:rsidR="00D965E0">
        <w:t>b</w:t>
      </w:r>
      <w:r>
        <w:t>es</w:t>
      </w:r>
      <w:r w:rsidR="005F5934">
        <w:t>chrijving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3" w:name="_Toc183856591"/>
      <w:bookmarkStart w:id="4" w:name="_Toc183856859"/>
      <w:r>
        <w:lastRenderedPageBreak/>
        <w:t xml:space="preserve">2 </w:t>
      </w:r>
      <w:r w:rsidR="001A64D7">
        <w:t>Ontwerp</w:t>
      </w:r>
      <w:bookmarkEnd w:id="3"/>
      <w:bookmarkEnd w:id="4"/>
    </w:p>
    <w:p w14:paraId="5084199D" w14:textId="77777777" w:rsidR="00FC3ABD" w:rsidRDefault="00FC3ABD" w:rsidP="00FC3ABD"/>
    <w:p w14:paraId="76D77F89" w14:textId="18E687B3" w:rsidR="00705B28" w:rsidRDefault="00705B28" w:rsidP="00705B28">
      <w:pPr>
        <w:pStyle w:val="Heading2"/>
      </w:pPr>
      <w:bookmarkStart w:id="5" w:name="_Toc183855174"/>
      <w:bookmarkStart w:id="6" w:name="_Toc183856592"/>
      <w:bookmarkStart w:id="7" w:name="_Toc183856860"/>
      <w:r>
        <w:t>Probleembeschrijving</w:t>
      </w:r>
      <w:bookmarkEnd w:id="5"/>
      <w:bookmarkEnd w:id="6"/>
      <w:bookmarkEnd w:id="7"/>
    </w:p>
    <w:p w14:paraId="4444B35D" w14:textId="32E5FCA2"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hij zelf een nummer heeft heeft ingevoerd (hierbij ook de naam v/d artiest).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8" w:name="_Toc183855175"/>
      <w:bookmarkStart w:id="9" w:name="_Toc183856593"/>
      <w:bookmarkStart w:id="10" w:name="_Toc183856861"/>
      <w:r>
        <w:t>Ontwerpbeschrijving</w:t>
      </w:r>
      <w:bookmarkEnd w:id="8"/>
      <w:bookmarkEnd w:id="9"/>
      <w:bookmarkEnd w:id="10"/>
    </w:p>
    <w:p w14:paraId="47FB9B10" w14:textId="5EF09818"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ramma wordt in java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 xml:space="preserve">de programeurs ervaring hebben met </w:t>
      </w:r>
      <w:r w:rsidRPr="000B7929">
        <w:rPr>
          <w:rFonts w:ascii="Calibri" w:hAnsi="Calibri"/>
        </w:rPr>
        <w:t xml:space="preserve">Sesame (een library voor het werken met SPARQL endpoints). Later bleek wel dat veel databases voor php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Maar omdat uiteindelijk toch een database van Kasabi werd gevonden, is besloten om toch bij Java te blijven.</w:t>
      </w:r>
    </w:p>
    <w:p w14:paraId="1A789C84" w14:textId="77777777" w:rsidR="00705B28" w:rsidRDefault="00705B28" w:rsidP="000C1AB8">
      <w:pPr>
        <w:pStyle w:val="Heading2"/>
      </w:pPr>
      <w:bookmarkStart w:id="11" w:name="_Toc183855176"/>
      <w:bookmarkStart w:id="12" w:name="_Toc183856594"/>
      <w:bookmarkStart w:id="13" w:name="_Toc183856862"/>
      <w:r>
        <w:t>Functionele beschrijving</w:t>
      </w:r>
      <w:bookmarkEnd w:id="11"/>
      <w:bookmarkEnd w:id="12"/>
      <w:bookmarkEnd w:id="13"/>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77777777" w:rsidR="00705B28" w:rsidRPr="000B7929" w:rsidRDefault="00705B28" w:rsidP="00705B28">
      <w:pPr>
        <w:numPr>
          <w:ilvl w:val="0"/>
          <w:numId w:val="1"/>
        </w:numPr>
        <w:rPr>
          <w:rFonts w:ascii="Calibri" w:hAnsi="Calibri"/>
        </w:rPr>
      </w:pPr>
      <w:r w:rsidRPr="000B7929">
        <w:rPr>
          <w:rFonts w:ascii="Calibri" w:hAnsi="Calibri"/>
        </w:rPr>
        <w:t>Gevonden nummer verificeren: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77777777" w:rsidR="000D031D" w:rsidRPr="000D031D" w:rsidRDefault="00705B28" w:rsidP="000D031D">
      <w:pPr>
        <w:numPr>
          <w:ilvl w:val="0"/>
          <w:numId w:val="1"/>
        </w:numPr>
      </w:pPr>
      <w:r w:rsidRPr="000D031D">
        <w:rPr>
          <w:rFonts w:ascii="Calibri" w:hAnsi="Calibri"/>
        </w:rPr>
        <w:t>De optie om opnieuw een recommendatie te vragen, zonder het programma opnieuw te hoeven opstarten</w:t>
      </w:r>
      <w:r w:rsidR="00340B0E" w:rsidRPr="000D031D">
        <w:rPr>
          <w:rFonts w:ascii="Calibri" w:hAnsi="Calibri"/>
        </w:rPr>
        <w:t>.</w:t>
      </w:r>
      <w:bookmarkStart w:id="14"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D965E0">
        <w:rPr>
          <w:rStyle w:val="Heading2Char"/>
        </w:rPr>
        <w:br w:type="page"/>
      </w:r>
      <w:bookmarkEnd w:id="14"/>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lang w:val="nl-NL" w:eastAsia="nl-NL"/>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5" w:name="_Toc183855179"/>
      <w:r w:rsidRPr="00016B4F">
        <w:rPr>
          <w:rStyle w:val="Heading2Char"/>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6" w:name="_Toc183856595"/>
      <w:bookmarkStart w:id="17" w:name="_Toc183856863"/>
      <w:bookmarkEnd w:id="15"/>
    </w:p>
    <w:p w14:paraId="388091FF" w14:textId="77777777" w:rsidR="00016B4F" w:rsidRDefault="00740564" w:rsidP="00D6689F">
      <w:pPr>
        <w:pStyle w:val="Heading2"/>
        <w:rPr>
          <w:lang w:val="en-US"/>
        </w:rPr>
      </w:pPr>
      <w:r w:rsidRPr="005D76BD">
        <w:rPr>
          <w:lang w:val="en-US"/>
        </w:rPr>
        <w:t>Use case</w:t>
      </w:r>
      <w:r>
        <w:rPr>
          <w:lang w:val="en-US"/>
        </w:rPr>
        <w:t xml:space="preserve"> </w:t>
      </w:r>
    </w:p>
    <w:p w14:paraId="3DF5B719" w14:textId="376DB5D5" w:rsidR="00705B28" w:rsidRDefault="00405805" w:rsidP="00D6689F">
      <w:pPr>
        <w:pStyle w:val="Heading2"/>
        <w:rPr>
          <w:lang w:val="en-US"/>
        </w:rPr>
      </w:pPr>
      <w:r>
        <w:rPr>
          <w:lang w:eastAsia="nl-NL"/>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r w:rsidR="006F48CB" w:rsidRPr="005D76BD">
        <w:rPr>
          <w:lang w:val="en-US"/>
        </w:rPr>
        <w:br w:type="page"/>
      </w:r>
      <w:bookmarkStart w:id="18" w:name="_Toc183855180"/>
      <w:bookmarkStart w:id="19" w:name="_Toc183856596"/>
      <w:bookmarkStart w:id="20" w:name="_Toc183856864"/>
      <w:r w:rsidR="00705B28" w:rsidRPr="005D76BD">
        <w:rPr>
          <w:lang w:val="en-US"/>
        </w:rPr>
        <w:lastRenderedPageBreak/>
        <w:t>Workflow</w:t>
      </w:r>
      <w:bookmarkEnd w:id="18"/>
      <w:bookmarkEnd w:id="19"/>
      <w:bookmarkEnd w:id="20"/>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0377C34F" w:rsidR="000B4891" w:rsidRDefault="000B4891" w:rsidP="00705B28">
      <w:pPr>
        <w:rPr>
          <w:rStyle w:val="Heading2Char"/>
        </w:rPr>
      </w:pPr>
      <w:r>
        <w:rPr>
          <w:rFonts w:ascii="Calibri" w:hAnsi="Calibri"/>
        </w:rPr>
        <w:t>In dit sequence diagram is de workflow van het programma te zien, horende bij de usecase van succesvol een liedje opzoeken en suggesti</w:t>
      </w:r>
      <w:r w:rsidR="004A446D">
        <w:rPr>
          <w:rFonts w:ascii="Calibri" w:hAnsi="Calibri"/>
        </w:rPr>
        <w:t>es opvragen. Het diagram zelf spreekt grotendeels voorzich. Hou hier wel rekening mee dat model een verzam</w:t>
      </w:r>
      <w:r w:rsidR="0023378E">
        <w:rPr>
          <w:rFonts w:ascii="Calibri" w:hAnsi="Calibri"/>
        </w:rPr>
        <w:t>eling van klasses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4567CB09" w:rsidR="00705B28" w:rsidRPr="00233F94" w:rsidRDefault="00705B28" w:rsidP="00705B28">
      <w:r w:rsidRPr="00705B28">
        <w:rPr>
          <w:rStyle w:val="Heading2Char"/>
        </w:rPr>
        <w:t>Ruwe oplossingen</w:t>
      </w:r>
    </w:p>
    <w:p w14:paraId="7AA75ABE" w14:textId="77777777" w:rsidR="00705B28" w:rsidRPr="00705B28" w:rsidRDefault="00705B28" w:rsidP="00705B28">
      <w:pPr>
        <w:rPr>
          <w:rStyle w:val="Heading2Char"/>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lastFM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getSimilar (uit de lastFM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getSimilar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2F803739"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proofErr w:type="spellStart"/>
      <w:r>
        <w:rPr>
          <w:rFonts w:ascii="Calibri" w:hAnsi="Calibri"/>
          <w:lang w:val="nl-NL"/>
        </w:rPr>
        <w:t>mb.v</w:t>
      </w:r>
      <w:proofErr w:type="spellEnd"/>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1" w:name="_Toc183855181"/>
      <w:bookmarkStart w:id="22" w:name="_Toc183856597"/>
      <w:bookmarkStart w:id="23" w:name="_Toc183856865"/>
      <w:r>
        <w:t xml:space="preserve">3 </w:t>
      </w:r>
      <w:r w:rsidR="00FC3ABD" w:rsidRPr="00FC3ABD">
        <w:t>Implementati</w:t>
      </w:r>
      <w:r w:rsidR="00242AFB">
        <w:t>e</w:t>
      </w:r>
      <w:bookmarkEnd w:id="21"/>
      <w:bookmarkEnd w:id="22"/>
      <w:bookmarkEnd w:id="23"/>
    </w:p>
    <w:p w14:paraId="7BDB1014" w14:textId="77777777" w:rsidR="00FC3ABD" w:rsidRDefault="00FC3ABD">
      <w:pPr>
        <w:rPr>
          <w:rStyle w:val="Heading1Char"/>
        </w:rPr>
      </w:pPr>
    </w:p>
    <w:p w14:paraId="1E04CBCD" w14:textId="77777777" w:rsidR="00817BDB" w:rsidRPr="000D3D02" w:rsidRDefault="00817BDB" w:rsidP="00817BDB">
      <w:pPr>
        <w:rPr>
          <w:rFonts w:ascii="Calibri" w:hAnsi="Calibri"/>
          <w:sz w:val="22"/>
          <w:szCs w:val="22"/>
        </w:rPr>
      </w:pPr>
      <w:r w:rsidRPr="000D3D02">
        <w:rPr>
          <w:rFonts w:ascii="Calibri" w:hAnsi="Calibri"/>
          <w:sz w:val="22"/>
          <w:szCs w:val="22"/>
        </w:rPr>
        <w:t>Als eerste werd de GUI  geimplementeerd, hiervoor werd gebruik gemaakt van de awt java library.  Vervolgens werd de Last Fm library geimporteerd.  In de LastFm klasse werden de functies findSong en FindSimilar geimplementeerd. Zoals de naam al doet vermoeden kan je met de findSong functie op basis van een naam van een nummer en artiest het liedje vinden in de database van last fm. Dit was heel makkelijk te implementeren aangezien last Fm een heel duidelijke API heeft.  Bij het implementeren van findSimilar songs wordt er gebruik van een standaard functie die op basis van een lied al recommendaties kan doen.  Dit is echter tijdelijk, aangezien er bij het implementeren van de { Ontology…..} geen werkende connectie met een database kon worden gemaakt. Daarom werd er een zijsprong naar de last Fm database gemaakt.</w:t>
      </w:r>
    </w:p>
    <w:p w14:paraId="390B26C1" w14:textId="77777777" w:rsidR="00FC3ABD" w:rsidRPr="000D3D02" w:rsidRDefault="00817BDB" w:rsidP="00817BDB">
      <w:pPr>
        <w:rPr>
          <w:rFonts w:ascii="Calibri" w:hAnsi="Calibri"/>
          <w:sz w:val="22"/>
          <w:szCs w:val="22"/>
        </w:rPr>
      </w:pPr>
      <w:r w:rsidRPr="000D3D02">
        <w:rPr>
          <w:rFonts w:ascii="Calibri" w:hAnsi="Calibri"/>
          <w:sz w:val="22"/>
          <w:szCs w:val="22"/>
        </w:rPr>
        <w:t>Als laatst is er ook nog een Controller klasse die geimplementeerd is, dit verliep ook soepel .  De controller klasse zorgt voor het dataverkeer tussen de GUI en de last Fm database.</w:t>
      </w:r>
    </w:p>
    <w:p w14:paraId="7BDA8530" w14:textId="7769C823" w:rsidR="00FC3ABD" w:rsidRDefault="00FC3ABD" w:rsidP="00050341">
      <w:pPr>
        <w:pStyle w:val="Heading1"/>
      </w:pPr>
      <w:r>
        <w:rPr>
          <w:rStyle w:val="Heading1Char"/>
        </w:rPr>
        <w:br w:type="page"/>
      </w:r>
      <w:bookmarkStart w:id="24" w:name="_Toc183855182"/>
      <w:bookmarkStart w:id="25" w:name="_Toc183856598"/>
      <w:bookmarkStart w:id="26" w:name="_Toc183856866"/>
      <w:r w:rsidR="00C20C8B" w:rsidRPr="00C20C8B">
        <w:rPr>
          <w:rStyle w:val="Heading1Char"/>
          <w:b/>
        </w:rPr>
        <w:lastRenderedPageBreak/>
        <w:t xml:space="preserve">4 </w:t>
      </w:r>
      <w:r>
        <w:t>Evaluatie</w:t>
      </w:r>
      <w:bookmarkEnd w:id="24"/>
      <w:bookmarkEnd w:id="25"/>
      <w:bookmarkEnd w:id="26"/>
      <w:r>
        <w:t xml:space="preserve"> </w:t>
      </w:r>
    </w:p>
    <w:p w14:paraId="093482CB" w14:textId="77777777" w:rsidR="00812D52" w:rsidRDefault="00812D52" w:rsidP="00812D52"/>
    <w:p w14:paraId="3E8A5F11" w14:textId="77777777" w:rsidR="00812D52" w:rsidRDefault="00A01330" w:rsidP="00812D52">
      <w:pPr>
        <w:pStyle w:val="Heading2"/>
      </w:pPr>
      <w:bookmarkStart w:id="27" w:name="_Toc183855183"/>
      <w:bookmarkStart w:id="28" w:name="_Toc183856599"/>
      <w:bookmarkStart w:id="29" w:name="_Toc183856867"/>
      <w:r>
        <w:t>Tussen product(wat is er eigenlijk bereikt)</w:t>
      </w:r>
      <w:bookmarkEnd w:id="27"/>
      <w:bookmarkEnd w:id="28"/>
      <w:bookmarkEnd w:id="29"/>
    </w:p>
    <w:p w14:paraId="5D6DE74A" w14:textId="77777777" w:rsidR="00294707" w:rsidRPr="0098134A" w:rsidRDefault="00294707" w:rsidP="00294707">
      <w:pPr>
        <w:rPr>
          <w:rFonts w:ascii="Calibri" w:hAnsi="Calibri"/>
          <w:sz w:val="22"/>
          <w:szCs w:val="22"/>
        </w:rPr>
      </w:pPr>
      <w:r w:rsidRPr="0098134A">
        <w:rPr>
          <w:rFonts w:ascii="Calibri" w:hAnsi="Calibri"/>
          <w:sz w:val="22"/>
          <w:szCs w:val="22"/>
        </w:rPr>
        <w:t xml:space="preserve">Op dit moment werkt dit tussen product als verwacht. Er kan een lied ingevoerd en </w:t>
      </w:r>
      <w:r w:rsidRPr="0098134A">
        <w:rPr>
          <w:rFonts w:ascii="Calibri" w:hAnsi="Calibri"/>
          <w:noProof w:val="0"/>
          <w:sz w:val="22"/>
          <w:szCs w:val="22"/>
        </w:rPr>
        <w:t>geverifieerd</w:t>
      </w:r>
      <w:r w:rsidRPr="0098134A">
        <w:rPr>
          <w:rFonts w:ascii="Calibri" w:hAnsi="Calibri"/>
          <w:sz w:val="22"/>
          <w:szCs w:val="22"/>
        </w:rPr>
        <w:t xml:space="preserve"> worden</w:t>
      </w:r>
      <w:r w:rsidR="000B2210" w:rsidRPr="0098134A">
        <w:rPr>
          <w:rFonts w:ascii="Calibri" w:hAnsi="Calibri"/>
          <w:sz w:val="22"/>
          <w:szCs w:val="22"/>
        </w:rPr>
        <w:t>. Vervolgens kan op basis daarvan een recommondatie gegevn worden. Naast de connectie met lastfm, is er nu ook een connectie met een ontology database. De connectie met deze muziek ontology wordt in de volgende iteratie geimplementeerd.</w:t>
      </w:r>
    </w:p>
    <w:p w14:paraId="5C4EF319" w14:textId="62638E54" w:rsidR="00812D52" w:rsidRDefault="00A01330" w:rsidP="00812D52">
      <w:pPr>
        <w:pStyle w:val="Heading2"/>
      </w:pPr>
      <w:bookmarkStart w:id="30" w:name="_Toc183855184"/>
      <w:bookmarkStart w:id="31" w:name="_Toc183856600"/>
      <w:bookmarkStart w:id="32" w:name="_Toc183856868"/>
      <w:r>
        <w:t>Verloop van implementatie</w:t>
      </w:r>
      <w:r w:rsidR="00812D52">
        <w:t xml:space="preserve"> </w:t>
      </w:r>
      <w:bookmarkEnd w:id="30"/>
      <w:bookmarkEnd w:id="31"/>
      <w:bookmarkEnd w:id="32"/>
    </w:p>
    <w:p w14:paraId="2A966867" w14:textId="0C772172" w:rsidR="00D965E0" w:rsidRPr="00D965E0" w:rsidRDefault="00B72645" w:rsidP="00D965E0">
      <w:r>
        <w:rPr>
          <w:rFonts w:ascii="Calibri" w:hAnsi="Calibri"/>
          <w:sz w:val="22"/>
          <w:szCs w:val="22"/>
        </w:rPr>
        <w:t xml:space="preserve">Het is uiteindelijk niet gelukt om een werkende endPoint te vinden met de informatie die gezocht werd. Daarom wordt er nu alleen nog gebruik gemaakt van lastFm. lastFm maakt alleen gebruik van tags, daarom moesten er ook een aantal aanpassingen worden gemaakt voor </w:t>
      </w:r>
      <w:r w:rsidR="009550E8">
        <w:rPr>
          <w:rFonts w:ascii="Calibri" w:hAnsi="Calibri"/>
          <w:sz w:val="22"/>
          <w:szCs w:val="22"/>
        </w:rPr>
        <w:t xml:space="preserve">het vergelijken van nummers. </w:t>
      </w:r>
      <w:bookmarkStart w:id="33" w:name="_GoBack"/>
      <w:bookmarkEnd w:id="33"/>
    </w:p>
    <w:p w14:paraId="79CEB403" w14:textId="302FD622" w:rsidR="007E3318" w:rsidRPr="00562F7D" w:rsidRDefault="007E3318" w:rsidP="007E3318">
      <w:pPr>
        <w:pStyle w:val="Heading1"/>
      </w:pPr>
      <w:r>
        <w:br w:type="page"/>
      </w:r>
      <w:bookmarkStart w:id="34" w:name="_Toc183608023"/>
      <w:bookmarkStart w:id="35" w:name="_Toc183855185"/>
      <w:bookmarkStart w:id="36" w:name="_Toc183856601"/>
      <w:bookmarkStart w:id="37" w:name="_Toc183856869"/>
      <w:r w:rsidR="00C20C8B">
        <w:lastRenderedPageBreak/>
        <w:t xml:space="preserve">5 </w:t>
      </w:r>
      <w:r w:rsidRPr="00562F7D">
        <w:t>Test uitvoering</w:t>
      </w:r>
      <w:bookmarkEnd w:id="34"/>
      <w:bookmarkEnd w:id="35"/>
      <w:bookmarkEnd w:id="36"/>
      <w:bookmarkEnd w:id="37"/>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043AF124" w:rsidR="007E3318" w:rsidRPr="0098134A" w:rsidRDefault="007E3318" w:rsidP="007E3318">
      <w:pPr>
        <w:rPr>
          <w:rFonts w:ascii="Calibri" w:hAnsi="Calibri"/>
          <w:sz w:val="22"/>
          <w:szCs w:val="22"/>
        </w:rPr>
      </w:pPr>
      <w:r w:rsidRPr="0098134A">
        <w:rPr>
          <w:rFonts w:ascii="Calibri" w:hAnsi="Calibri"/>
          <w:sz w:val="22"/>
          <w:szCs w:val="22"/>
        </w:rPr>
        <w:t xml:space="preserve">Het testen van de recommondation wordt echter op een andere manier gedaan.  Hier worden de resultaten van de lastfm getSimilar functie vergeleken met onze resultaten, die zijn gevonden met </w:t>
      </w:r>
      <w:r w:rsidR="000B4891">
        <w:rPr>
          <w:rFonts w:ascii="Calibri" w:hAnsi="Calibri"/>
          <w:sz w:val="22"/>
          <w:szCs w:val="22"/>
        </w:rPr>
        <w:t>behulp van onze cluster algorit</w:t>
      </w:r>
      <w:r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Heading2"/>
      </w:pPr>
      <w:bookmarkStart w:id="38" w:name="_Toc183608024"/>
      <w:bookmarkStart w:id="39" w:name="_Toc183855186"/>
      <w:bookmarkStart w:id="40" w:name="_Toc183856602"/>
      <w:bookmarkStart w:id="41" w:name="_Toc183856870"/>
      <w:r>
        <w:lastRenderedPageBreak/>
        <w:t>Test senario’s</w:t>
      </w:r>
      <w:bookmarkEnd w:id="38"/>
      <w:bookmarkEnd w:id="39"/>
      <w:bookmarkEnd w:id="40"/>
      <w:bookmarkEnd w:id="41"/>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site is een vragenlijst gegeven. We zullen dit gebruiken om een aantal test senario’s uit te voeren.</w:t>
      </w:r>
    </w:p>
    <w:p w14:paraId="0647961E" w14:textId="77777777" w:rsidR="007E3318" w:rsidRPr="00562F7D" w:rsidRDefault="007E3318" w:rsidP="007E3318"/>
    <w:p w14:paraId="0356B074" w14:textId="77777777" w:rsidR="007E3318" w:rsidRPr="00562F7D" w:rsidRDefault="007E3318" w:rsidP="007E3318">
      <w:pPr>
        <w:pStyle w:val="Heading2"/>
      </w:pPr>
      <w:bookmarkStart w:id="42" w:name="_Toc183608025"/>
      <w:bookmarkStart w:id="43" w:name="_Toc183855187"/>
      <w:bookmarkStart w:id="44" w:name="_Toc183856603"/>
      <w:bookmarkStart w:id="45" w:name="_Toc183856871"/>
      <w:r w:rsidRPr="00562F7D">
        <w:t>Welk test-scenario is uitgevoerd?</w:t>
      </w:r>
      <w:bookmarkEnd w:id="42"/>
      <w:bookmarkEnd w:id="43"/>
      <w:bookmarkEnd w:id="44"/>
      <w:bookmarkEnd w:id="45"/>
    </w:p>
    <w:p w14:paraId="2FBC046B" w14:textId="77777777" w:rsidR="007E3318" w:rsidRPr="00562F7D" w:rsidRDefault="007E3318" w:rsidP="007E3318">
      <w:pPr>
        <w:pStyle w:val="Heading2"/>
      </w:pPr>
      <w:bookmarkStart w:id="46" w:name="_Toc183608026"/>
      <w:bookmarkStart w:id="47" w:name="_Toc183855188"/>
      <w:bookmarkStart w:id="48" w:name="_Toc183856604"/>
      <w:bookmarkStart w:id="49" w:name="_Toc183856872"/>
      <w:r w:rsidRPr="00562F7D">
        <w:t>Wat was de begintoestand van de database en/of de applicatie?</w:t>
      </w:r>
      <w:bookmarkEnd w:id="46"/>
      <w:bookmarkEnd w:id="47"/>
      <w:bookmarkEnd w:id="48"/>
      <w:bookmarkEnd w:id="49"/>
    </w:p>
    <w:p w14:paraId="5B025223" w14:textId="77777777" w:rsidR="007E3318" w:rsidRPr="00562F7D" w:rsidRDefault="007E3318" w:rsidP="007E3318">
      <w:pPr>
        <w:pStyle w:val="Heading2"/>
      </w:pPr>
      <w:bookmarkStart w:id="50" w:name="_Toc183608027"/>
      <w:bookmarkStart w:id="51" w:name="_Toc183855189"/>
      <w:bookmarkStart w:id="52" w:name="_Toc183856605"/>
      <w:bookmarkStart w:id="53" w:name="_Toc183856873"/>
      <w:r w:rsidRPr="00562F7D">
        <w:t>Welke testgegevens zijn ingevoerd?</w:t>
      </w:r>
      <w:bookmarkEnd w:id="50"/>
      <w:bookmarkEnd w:id="51"/>
      <w:bookmarkEnd w:id="52"/>
      <w:bookmarkEnd w:id="53"/>
    </w:p>
    <w:p w14:paraId="0315FDAF" w14:textId="77777777" w:rsidR="007E3318" w:rsidRPr="00562F7D" w:rsidRDefault="007E3318" w:rsidP="007E3318">
      <w:pPr>
        <w:pStyle w:val="Heading2"/>
      </w:pPr>
      <w:bookmarkStart w:id="54" w:name="_Toc183608028"/>
      <w:bookmarkStart w:id="55" w:name="_Toc183855190"/>
      <w:bookmarkStart w:id="56" w:name="_Toc183856606"/>
      <w:bookmarkStart w:id="57" w:name="_Toc183856874"/>
      <w:r w:rsidRPr="00562F7D">
        <w:t>Wat is het waargenomen gedrag van de software?</w:t>
      </w:r>
      <w:bookmarkEnd w:id="54"/>
      <w:bookmarkEnd w:id="55"/>
      <w:bookmarkEnd w:id="56"/>
      <w:bookmarkEnd w:id="57"/>
    </w:p>
    <w:p w14:paraId="7DB1C470" w14:textId="77777777" w:rsidR="007E3318" w:rsidRPr="00562F7D" w:rsidRDefault="007E3318" w:rsidP="007E3318">
      <w:pPr>
        <w:pStyle w:val="Heading2"/>
      </w:pPr>
      <w:bookmarkStart w:id="58" w:name="_Toc183608029"/>
      <w:bookmarkStart w:id="59" w:name="_Toc183855191"/>
      <w:bookmarkStart w:id="60" w:name="_Toc183856607"/>
      <w:bookmarkStart w:id="61" w:name="_Toc183856875"/>
      <w:r w:rsidRPr="00562F7D">
        <w:t>Wat is het verwachte gedrag?</w:t>
      </w:r>
      <w:bookmarkEnd w:id="58"/>
      <w:bookmarkEnd w:id="59"/>
      <w:bookmarkEnd w:id="60"/>
      <w:bookmarkEnd w:id="61"/>
    </w:p>
    <w:p w14:paraId="27CA00CA" w14:textId="77777777" w:rsidR="007E3318" w:rsidRPr="00562F7D" w:rsidRDefault="007E3318" w:rsidP="007E3318">
      <w:pPr>
        <w:pStyle w:val="Heading2"/>
      </w:pPr>
      <w:bookmarkStart w:id="62" w:name="_Toc183608030"/>
      <w:bookmarkStart w:id="63" w:name="_Toc183855192"/>
      <w:bookmarkStart w:id="64" w:name="_Toc183856608"/>
      <w:bookmarkStart w:id="65" w:name="_Toc183856876"/>
      <w:r w:rsidRPr="00562F7D">
        <w:t>Waarin wijkt het waargenomen gedrag precies af van het verwachte gedrag?</w:t>
      </w:r>
      <w:bookmarkEnd w:id="62"/>
      <w:bookmarkEnd w:id="63"/>
      <w:bookmarkEnd w:id="64"/>
      <w:bookmarkEnd w:id="65"/>
    </w:p>
    <w:p w14:paraId="0B8D18C8" w14:textId="77777777" w:rsidR="007E3318" w:rsidRPr="00562F7D" w:rsidRDefault="007E3318" w:rsidP="007E3318">
      <w:pPr>
        <w:pStyle w:val="Heading2"/>
      </w:pPr>
      <w:bookmarkStart w:id="66" w:name="_Toc183608031"/>
      <w:bookmarkStart w:id="67" w:name="_Toc183855193"/>
      <w:bookmarkStart w:id="68" w:name="_Toc183856609"/>
      <w:bookmarkStart w:id="69" w:name="_Toc183856877"/>
      <w:r w:rsidRPr="00562F7D">
        <w:t>Hoe kan de fout gereproduceerd worden?</w:t>
      </w:r>
      <w:bookmarkEnd w:id="66"/>
      <w:bookmarkEnd w:id="67"/>
      <w:bookmarkEnd w:id="68"/>
      <w:bookmarkEnd w:id="69"/>
    </w:p>
    <w:p w14:paraId="3EFC6A80" w14:textId="77777777" w:rsidR="007E3318" w:rsidRPr="00562F7D" w:rsidRDefault="007E3318" w:rsidP="007E3318">
      <w:pPr>
        <w:pStyle w:val="Heading2"/>
      </w:pPr>
      <w:bookmarkStart w:id="70" w:name="_Toc183608032"/>
      <w:bookmarkStart w:id="71" w:name="_Toc183855194"/>
      <w:bookmarkStart w:id="72" w:name="_Toc183856610"/>
      <w:bookmarkStart w:id="73" w:name="_Toc183856878"/>
      <w:r w:rsidRPr="00562F7D">
        <w:t>In welke versie van de software is de fout aangetroffen?</w:t>
      </w:r>
      <w:bookmarkEnd w:id="70"/>
      <w:bookmarkEnd w:id="71"/>
      <w:bookmarkEnd w:id="72"/>
      <w:bookmarkEnd w:id="73"/>
    </w:p>
    <w:p w14:paraId="748E9307" w14:textId="77777777" w:rsidR="007E3318" w:rsidRPr="00562F7D" w:rsidRDefault="007E3318" w:rsidP="007E3318">
      <w:pPr>
        <w:pStyle w:val="Heading2"/>
      </w:pPr>
      <w:bookmarkStart w:id="74" w:name="_Toc183608033"/>
      <w:bookmarkStart w:id="75" w:name="_Toc183855195"/>
      <w:bookmarkStart w:id="76" w:name="_Toc183856611"/>
      <w:bookmarkStart w:id="77" w:name="_Toc183856879"/>
      <w:r w:rsidRPr="00562F7D">
        <w:t>Wat heeft u gedaan om mogelijke oorzaken van de fout te achterhalen?</w:t>
      </w:r>
      <w:bookmarkEnd w:id="74"/>
      <w:bookmarkEnd w:id="75"/>
      <w:bookmarkEnd w:id="76"/>
      <w:bookmarkEnd w:id="77"/>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B72645" w:rsidRDefault="00B72645" w:rsidP="00D12555">
      <w:r>
        <w:separator/>
      </w:r>
    </w:p>
  </w:endnote>
  <w:endnote w:type="continuationSeparator" w:id="0">
    <w:p w14:paraId="307BC7B0" w14:textId="77777777" w:rsidR="00B72645" w:rsidRDefault="00B72645"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B72645" w:rsidRDefault="00B7264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B72645" w:rsidRDefault="00B72645" w:rsidP="00D125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B72645" w:rsidRDefault="00B7264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50E8">
      <w:rPr>
        <w:rStyle w:val="PageNumber"/>
      </w:rPr>
      <w:t>8</w:t>
    </w:r>
    <w:r>
      <w:rPr>
        <w:rStyle w:val="PageNumber"/>
      </w:rPr>
      <w:fldChar w:fldCharType="end"/>
    </w:r>
  </w:p>
  <w:p w14:paraId="3A269394" w14:textId="77777777" w:rsidR="00B72645" w:rsidRDefault="00B72645" w:rsidP="00D125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B72645" w:rsidRDefault="00B72645" w:rsidP="00D12555">
      <w:r>
        <w:separator/>
      </w:r>
    </w:p>
  </w:footnote>
  <w:footnote w:type="continuationSeparator" w:id="0">
    <w:p w14:paraId="4D1E3ECC" w14:textId="77777777" w:rsidR="00B72645" w:rsidRDefault="00B72645" w:rsidP="00D125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5A88"/>
    <w:rsid w:val="000B2210"/>
    <w:rsid w:val="000B4891"/>
    <w:rsid w:val="000B7929"/>
    <w:rsid w:val="000C1AB8"/>
    <w:rsid w:val="000D031D"/>
    <w:rsid w:val="000D3D02"/>
    <w:rsid w:val="001245E1"/>
    <w:rsid w:val="00134DA3"/>
    <w:rsid w:val="00143FBB"/>
    <w:rsid w:val="00146AFD"/>
    <w:rsid w:val="001771CC"/>
    <w:rsid w:val="001A64D7"/>
    <w:rsid w:val="001C405A"/>
    <w:rsid w:val="002271A0"/>
    <w:rsid w:val="0023378E"/>
    <w:rsid w:val="00242AFB"/>
    <w:rsid w:val="00294707"/>
    <w:rsid w:val="00340B0E"/>
    <w:rsid w:val="0040033A"/>
    <w:rsid w:val="00405805"/>
    <w:rsid w:val="00420A4B"/>
    <w:rsid w:val="00434354"/>
    <w:rsid w:val="00445E43"/>
    <w:rsid w:val="00471993"/>
    <w:rsid w:val="00486258"/>
    <w:rsid w:val="004A446D"/>
    <w:rsid w:val="00563BEF"/>
    <w:rsid w:val="00577041"/>
    <w:rsid w:val="005D76BD"/>
    <w:rsid w:val="005F5934"/>
    <w:rsid w:val="0062140C"/>
    <w:rsid w:val="006A3B8F"/>
    <w:rsid w:val="006B1173"/>
    <w:rsid w:val="006F48CB"/>
    <w:rsid w:val="00705B28"/>
    <w:rsid w:val="00740564"/>
    <w:rsid w:val="007635D3"/>
    <w:rsid w:val="007D3938"/>
    <w:rsid w:val="007D73B1"/>
    <w:rsid w:val="007E3318"/>
    <w:rsid w:val="007F3DCD"/>
    <w:rsid w:val="00812D52"/>
    <w:rsid w:val="00817BDB"/>
    <w:rsid w:val="00871185"/>
    <w:rsid w:val="008A702F"/>
    <w:rsid w:val="008F5582"/>
    <w:rsid w:val="009550E8"/>
    <w:rsid w:val="00976C2B"/>
    <w:rsid w:val="0098134A"/>
    <w:rsid w:val="0098649D"/>
    <w:rsid w:val="009A473F"/>
    <w:rsid w:val="009A6329"/>
    <w:rsid w:val="00A01330"/>
    <w:rsid w:val="00A861A9"/>
    <w:rsid w:val="00AC7A53"/>
    <w:rsid w:val="00B1034F"/>
    <w:rsid w:val="00B305D7"/>
    <w:rsid w:val="00B41026"/>
    <w:rsid w:val="00B4695E"/>
    <w:rsid w:val="00B72645"/>
    <w:rsid w:val="00B9471A"/>
    <w:rsid w:val="00BA4206"/>
    <w:rsid w:val="00BC509D"/>
    <w:rsid w:val="00BF2143"/>
    <w:rsid w:val="00C11AB0"/>
    <w:rsid w:val="00C20C8B"/>
    <w:rsid w:val="00C60371"/>
    <w:rsid w:val="00CD6905"/>
    <w:rsid w:val="00D00B8E"/>
    <w:rsid w:val="00D12555"/>
    <w:rsid w:val="00D4111E"/>
    <w:rsid w:val="00D44451"/>
    <w:rsid w:val="00D46C0D"/>
    <w:rsid w:val="00D6689F"/>
    <w:rsid w:val="00D83A7E"/>
    <w:rsid w:val="00D965E0"/>
    <w:rsid w:val="00DC6C55"/>
    <w:rsid w:val="00DE1B39"/>
    <w:rsid w:val="00E24C22"/>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yperlink" Target="http://www.applinet.nl/artikelen/acceptatietest.html"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3930BF-3662-415B-BF08-8C13162B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748D4363</Template>
  <TotalTime>250</TotalTime>
  <Pages>11</Pages>
  <Words>1268</Words>
  <Characters>6980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Kaj Oudshoorn</cp:lastModifiedBy>
  <cp:revision>4</cp:revision>
  <dcterms:created xsi:type="dcterms:W3CDTF">2011-12-06T15:16:00Z</dcterms:created>
  <dcterms:modified xsi:type="dcterms:W3CDTF">2011-12-13T16:19:00Z</dcterms:modified>
</cp:coreProperties>
</file>